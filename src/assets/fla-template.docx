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7B5D" w14:textId="77777777" w:rsidR="009C5AF4" w:rsidRDefault="009C5AF4">
      <w:r>
        <w:br w:type="page"/>
      </w:r>
    </w:p>
    <w:p w14:paraId="7A196716" w14:textId="77777777" w:rsidR="007578C2" w:rsidRPr="009C5AF4" w:rsidRDefault="007578C2" w:rsidP="009C5AF4"/>
    <w:sectPr w:rsidR="007578C2" w:rsidRPr="009C5AF4" w:rsidSect="009C5AF4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357" w:right="1134" w:bottom="1134" w:left="1134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0E7C7" w14:textId="77777777" w:rsidR="00011F06" w:rsidRDefault="00011F06" w:rsidP="00FA30CF">
      <w:pPr>
        <w:spacing w:after="0" w:line="240" w:lineRule="auto"/>
      </w:pPr>
      <w:r>
        <w:separator/>
      </w:r>
    </w:p>
  </w:endnote>
  <w:endnote w:type="continuationSeparator" w:id="0">
    <w:p w14:paraId="76E2EEB4" w14:textId="77777777" w:rsidR="00011F06" w:rsidRDefault="00011F06" w:rsidP="00FA3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gistral Medium">
    <w:panose1 w:val="020B0704030204080304"/>
    <w:charset w:val="00"/>
    <w:family w:val="swiss"/>
    <w:pitch w:val="variable"/>
    <w:sig w:usb0="800002FF" w:usb1="5000204A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gistral Book">
    <w:panose1 w:val="020B0504030204080304"/>
    <w:charset w:val="00"/>
    <w:family w:val="swiss"/>
    <w:pitch w:val="variable"/>
    <w:sig w:usb0="800002FF" w:usb1="5000204A" w:usb2="00000000" w:usb3="00000000" w:csb0="0000009F" w:csb1="00000000"/>
  </w:font>
  <w:font w:name="Magistral Light">
    <w:panose1 w:val="020B0404020204080304"/>
    <w:charset w:val="00"/>
    <w:family w:val="swiss"/>
    <w:pitch w:val="variable"/>
    <w:sig w:usb0="800002FF" w:usb1="5000204A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gistral Bold">
    <w:panose1 w:val="020B0804030204080304"/>
    <w:charset w:val="00"/>
    <w:family w:val="swiss"/>
    <w:pitch w:val="variable"/>
    <w:sig w:usb0="800002FF" w:usb1="5000204A" w:usb2="00000000" w:usb3="00000000" w:csb0="0000009F" w:csb1="00000000"/>
  </w:font>
  <w:font w:name="Times New Roman (Corps CS)">
    <w:altName w:val="Times New Roman"/>
    <w:panose1 w:val="00000000000000000000"/>
    <w:charset w:val="00"/>
    <w:family w:val="roman"/>
    <w:notTrueType/>
    <w:pitch w:val="default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C130" w14:textId="77777777" w:rsidR="00EF4ED6" w:rsidRDefault="00EF4ED6" w:rsidP="008A50DB">
    <w:pPr>
      <w:pStyle w:val="Pieddepage"/>
      <w:tabs>
        <w:tab w:val="clear" w:pos="4536"/>
        <w:tab w:val="clear" w:pos="9072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FBAA2" w14:textId="77777777" w:rsidR="009C5AF4" w:rsidRPr="005B181F" w:rsidRDefault="009C5AF4" w:rsidP="009C5AF4"/>
  <w:p w14:paraId="66B798D4" w14:textId="77777777" w:rsidR="009C5AF4" w:rsidRPr="007578C2" w:rsidRDefault="009C5AF4" w:rsidP="009C5AF4">
    <w:pPr>
      <w:spacing w:before="240" w:after="0"/>
    </w:pPr>
    <w:r>
      <w:rPr>
        <w:noProof/>
      </w:rPr>
      <w:drawing>
        <wp:anchor distT="0" distB="0" distL="114300" distR="114300" simplePos="0" relativeHeight="251661313" behindDoc="1" locked="1" layoutInCell="1" allowOverlap="1" wp14:anchorId="19325D78" wp14:editId="3C3874D9">
          <wp:simplePos x="0" y="0"/>
          <wp:positionH relativeFrom="column">
            <wp:posOffset>5480050</wp:posOffset>
          </wp:positionH>
          <wp:positionV relativeFrom="page">
            <wp:posOffset>6023610</wp:posOffset>
          </wp:positionV>
          <wp:extent cx="1382400" cy="3506400"/>
          <wp:effectExtent l="0" t="0" r="8255" b="0"/>
          <wp:wrapNone/>
          <wp:docPr id="607010597" name="Graphique 6070105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phiqu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2400" cy="35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6EF29E" w14:textId="77777777" w:rsidR="00AD3B32" w:rsidRDefault="00AD3B32">
    <w:pPr>
      <w:pStyle w:val="Pieddepage"/>
    </w:pPr>
    <w:r>
      <w:rPr>
        <w:noProof/>
      </w:rPr>
      <w:drawing>
        <wp:anchor distT="0" distB="0" distL="114300" distR="114300" simplePos="0" relativeHeight="251659265" behindDoc="0" locked="0" layoutInCell="1" allowOverlap="1" wp14:anchorId="706D3969" wp14:editId="59A364BE">
          <wp:simplePos x="0" y="0"/>
          <wp:positionH relativeFrom="column">
            <wp:posOffset>-717892</wp:posOffset>
          </wp:positionH>
          <wp:positionV relativeFrom="paragraph">
            <wp:posOffset>-885825</wp:posOffset>
          </wp:positionV>
          <wp:extent cx="7570800" cy="1260000"/>
          <wp:effectExtent l="0" t="0" r="0" b="0"/>
          <wp:wrapNone/>
          <wp:docPr id="981899912" name="Graphique 9818999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que 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00" cy="12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67E7F" w14:textId="77777777" w:rsidR="00011F06" w:rsidRDefault="00011F06" w:rsidP="00FA30CF">
      <w:pPr>
        <w:spacing w:after="0" w:line="240" w:lineRule="auto"/>
      </w:pPr>
      <w:r>
        <w:separator/>
      </w:r>
    </w:p>
  </w:footnote>
  <w:footnote w:type="continuationSeparator" w:id="0">
    <w:p w14:paraId="27EE7C58" w14:textId="77777777" w:rsidR="00011F06" w:rsidRDefault="00011F06" w:rsidP="00FA3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31CCF" w14:textId="77777777" w:rsidR="00FA30CF" w:rsidRDefault="001B2184" w:rsidP="000B70A7">
    <w:pPr>
      <w:pStyle w:val="En-tte"/>
      <w:tabs>
        <w:tab w:val="clear" w:pos="4536"/>
        <w:tab w:val="clear" w:pos="9072"/>
      </w:tabs>
    </w:pPr>
    <w:r>
      <w:rPr>
        <w:noProof/>
      </w:rPr>
      <w:drawing>
        <wp:anchor distT="0" distB="0" distL="114300" distR="114300" simplePos="0" relativeHeight="251658241" behindDoc="0" locked="0" layoutInCell="1" allowOverlap="1" wp14:anchorId="0474BC3B" wp14:editId="0D65DE08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553325" cy="1433830"/>
          <wp:effectExtent l="0" t="0" r="9525" b="0"/>
          <wp:wrapThrough wrapText="bothSides">
            <wp:wrapPolygon edited="0">
              <wp:start x="0" y="0"/>
              <wp:lineTo x="0" y="21236"/>
              <wp:lineTo x="21573" y="21236"/>
              <wp:lineTo x="21573" y="0"/>
              <wp:lineTo x="0" y="0"/>
            </wp:wrapPolygon>
          </wp:wrapThrough>
          <wp:docPr id="1460376916" name="Graphique 14603769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qu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433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5D627" w14:textId="77777777" w:rsidR="00AD3B32" w:rsidRDefault="001B2184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8038E08" wp14:editId="5B6C9A6D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558088" cy="1434855"/>
          <wp:effectExtent l="0" t="0" r="5080" b="0"/>
          <wp:wrapThrough wrapText="bothSides">
            <wp:wrapPolygon edited="0">
              <wp:start x="0" y="0"/>
              <wp:lineTo x="0" y="21227"/>
              <wp:lineTo x="21560" y="21227"/>
              <wp:lineTo x="21560" y="0"/>
              <wp:lineTo x="0" y="0"/>
            </wp:wrapPolygon>
          </wp:wrapThrough>
          <wp:docPr id="606622347" name="Graphique 6066223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qu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088" cy="1434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59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1C25AE8"/>
    <w:multiLevelType w:val="multilevel"/>
    <w:tmpl w:val="45BEDE26"/>
    <w:styleLink w:val="Style1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ascii="Magistral Medium" w:hAnsi="Magistral Medium"/>
        <w:b w:val="0"/>
        <w:i/>
        <w:color w:val="FF0000"/>
        <w:sz w:val="28"/>
      </w:rPr>
    </w:lvl>
    <w:lvl w:ilvl="1">
      <w:start w:val="1"/>
      <w:numFmt w:val="decimal"/>
      <w:pStyle w:val="Titre2"/>
      <w:lvlText w:val="%1.%2."/>
      <w:lvlJc w:val="left"/>
      <w:pPr>
        <w:ind w:left="432" w:hanging="432"/>
      </w:pPr>
      <w:rPr>
        <w:rFonts w:ascii="Magistral Book" w:hAnsi="Magistral Book"/>
        <w:b w:val="0"/>
        <w:i/>
        <w:color w:val="00B0F0"/>
        <w:sz w:val="24"/>
      </w:rPr>
    </w:lvl>
    <w:lvl w:ilvl="2">
      <w:start w:val="1"/>
      <w:numFmt w:val="decimal"/>
      <w:pStyle w:val="Titre3"/>
      <w:lvlText w:val="%1.%2.%3."/>
      <w:lvlJc w:val="left"/>
      <w:pPr>
        <w:ind w:left="504" w:hanging="504"/>
      </w:pPr>
      <w:rPr>
        <w:rFonts w:ascii="Magistral Light" w:hAnsi="Magistral Light"/>
        <w:b w:val="0"/>
        <w:i/>
        <w:color w:val="51ADDA"/>
        <w:sz w:val="24"/>
      </w:rPr>
    </w:lvl>
    <w:lvl w:ilvl="3">
      <w:start w:val="1"/>
      <w:numFmt w:val="decimal"/>
      <w:pStyle w:val="Titre4"/>
      <w:lvlText w:val="%1.%2.%3.%4."/>
      <w:lvlJc w:val="left"/>
      <w:pPr>
        <w:ind w:left="648" w:hanging="648"/>
      </w:pPr>
      <w:rPr>
        <w:rFonts w:ascii="Magistral Light" w:hAnsi="Magistral Light"/>
        <w:b w:val="0"/>
        <w:i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4B90828"/>
    <w:multiLevelType w:val="multilevel"/>
    <w:tmpl w:val="45BEDE26"/>
    <w:numStyleLink w:val="Style1"/>
  </w:abstractNum>
  <w:abstractNum w:abstractNumId="3" w15:restartNumberingAfterBreak="0">
    <w:nsid w:val="2C8C3A8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4136B3D"/>
    <w:multiLevelType w:val="multilevel"/>
    <w:tmpl w:val="FEF6C3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36615C85"/>
    <w:multiLevelType w:val="hybridMultilevel"/>
    <w:tmpl w:val="6B1E00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94B26"/>
    <w:multiLevelType w:val="multilevel"/>
    <w:tmpl w:val="45BEDE26"/>
    <w:numStyleLink w:val="Style1"/>
  </w:abstractNum>
  <w:abstractNum w:abstractNumId="7" w15:restartNumberingAfterBreak="0">
    <w:nsid w:val="417A150B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66A02EB"/>
    <w:multiLevelType w:val="multilevel"/>
    <w:tmpl w:val="45BEDE26"/>
    <w:numStyleLink w:val="Style1"/>
  </w:abstractNum>
  <w:abstractNum w:abstractNumId="9" w15:restartNumberingAfterBreak="0">
    <w:nsid w:val="4DC41DC6"/>
    <w:multiLevelType w:val="hybridMultilevel"/>
    <w:tmpl w:val="1184684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56AC1"/>
    <w:multiLevelType w:val="multilevel"/>
    <w:tmpl w:val="040C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5C100D2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FDE20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28320591">
    <w:abstractNumId w:val="5"/>
  </w:num>
  <w:num w:numId="2" w16cid:durableId="1515456398">
    <w:abstractNumId w:val="9"/>
  </w:num>
  <w:num w:numId="3" w16cid:durableId="36785394">
    <w:abstractNumId w:val="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Magistral Medium" w:hAnsi="Magistral Medium"/>
          <w:b w:val="0"/>
          <w:i/>
          <w:color w:val="FF0000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432" w:hanging="432"/>
        </w:pPr>
        <w:rPr>
          <w:rFonts w:ascii="Magistral Book" w:hAnsi="Magistral Book"/>
          <w:b w:val="0"/>
          <w:i/>
          <w:color w:val="00B0F0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504" w:hanging="504"/>
        </w:pPr>
        <w:rPr>
          <w:rFonts w:ascii="Magistral Light" w:hAnsi="Magistral Light"/>
          <w:b w:val="0"/>
          <w:i w:val="0"/>
          <w:iCs w:val="0"/>
          <w:color w:val="51ADDA"/>
          <w:sz w:val="24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648" w:hanging="648"/>
        </w:pPr>
        <w:rPr>
          <w:rFonts w:ascii="Magistral Light" w:hAnsi="Magistral Light"/>
          <w:b w:val="0"/>
          <w:i/>
          <w:sz w:val="24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 w16cid:durableId="678892072">
    <w:abstractNumId w:val="4"/>
  </w:num>
  <w:num w:numId="5" w16cid:durableId="430857177">
    <w:abstractNumId w:val="12"/>
  </w:num>
  <w:num w:numId="6" w16cid:durableId="1007057369">
    <w:abstractNumId w:val="11"/>
  </w:num>
  <w:num w:numId="7" w16cid:durableId="1169515672">
    <w:abstractNumId w:val="10"/>
  </w:num>
  <w:num w:numId="8" w16cid:durableId="569777887">
    <w:abstractNumId w:val="0"/>
  </w:num>
  <w:num w:numId="9" w16cid:durableId="2050491045">
    <w:abstractNumId w:val="3"/>
  </w:num>
  <w:num w:numId="10" w16cid:durableId="792480544">
    <w:abstractNumId w:val="1"/>
  </w:num>
  <w:num w:numId="11" w16cid:durableId="1079017345">
    <w:abstractNumId w:val="8"/>
  </w:num>
  <w:num w:numId="12" w16cid:durableId="344213383">
    <w:abstractNumId w:val="6"/>
  </w:num>
  <w:num w:numId="13" w16cid:durableId="12418629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D9"/>
    <w:rsid w:val="00002255"/>
    <w:rsid w:val="00011F06"/>
    <w:rsid w:val="00041436"/>
    <w:rsid w:val="00095FE6"/>
    <w:rsid w:val="000A2248"/>
    <w:rsid w:val="000B70A7"/>
    <w:rsid w:val="000E2A49"/>
    <w:rsid w:val="000F73B8"/>
    <w:rsid w:val="00170827"/>
    <w:rsid w:val="001B2184"/>
    <w:rsid w:val="001B5B01"/>
    <w:rsid w:val="001C6D0E"/>
    <w:rsid w:val="001C6FD9"/>
    <w:rsid w:val="001D56D8"/>
    <w:rsid w:val="001F1E29"/>
    <w:rsid w:val="0021418F"/>
    <w:rsid w:val="00282434"/>
    <w:rsid w:val="00316D5A"/>
    <w:rsid w:val="003A3EDC"/>
    <w:rsid w:val="003D6710"/>
    <w:rsid w:val="004E3190"/>
    <w:rsid w:val="0051426E"/>
    <w:rsid w:val="00516B1E"/>
    <w:rsid w:val="0054377D"/>
    <w:rsid w:val="00561E96"/>
    <w:rsid w:val="00595983"/>
    <w:rsid w:val="005B047D"/>
    <w:rsid w:val="005B181F"/>
    <w:rsid w:val="005C7113"/>
    <w:rsid w:val="005D423A"/>
    <w:rsid w:val="00605899"/>
    <w:rsid w:val="00631A52"/>
    <w:rsid w:val="006B2601"/>
    <w:rsid w:val="00705BFE"/>
    <w:rsid w:val="007578C2"/>
    <w:rsid w:val="00775D71"/>
    <w:rsid w:val="007B6710"/>
    <w:rsid w:val="007F414E"/>
    <w:rsid w:val="00821DB1"/>
    <w:rsid w:val="00844CFA"/>
    <w:rsid w:val="008A4653"/>
    <w:rsid w:val="008A50DB"/>
    <w:rsid w:val="008C15D5"/>
    <w:rsid w:val="00915D8C"/>
    <w:rsid w:val="00961C12"/>
    <w:rsid w:val="009B7AAC"/>
    <w:rsid w:val="009C5AF4"/>
    <w:rsid w:val="009D4491"/>
    <w:rsid w:val="009E5C7A"/>
    <w:rsid w:val="00A41494"/>
    <w:rsid w:val="00AD3B32"/>
    <w:rsid w:val="00B052BA"/>
    <w:rsid w:val="00B173B4"/>
    <w:rsid w:val="00B36BE8"/>
    <w:rsid w:val="00B74F2B"/>
    <w:rsid w:val="00B93730"/>
    <w:rsid w:val="00C17824"/>
    <w:rsid w:val="00C8234C"/>
    <w:rsid w:val="00C93978"/>
    <w:rsid w:val="00CB1BA7"/>
    <w:rsid w:val="00CD7681"/>
    <w:rsid w:val="00CF12B2"/>
    <w:rsid w:val="00DC5790"/>
    <w:rsid w:val="00EE2A09"/>
    <w:rsid w:val="00EE6901"/>
    <w:rsid w:val="00EF4ED6"/>
    <w:rsid w:val="00F048BD"/>
    <w:rsid w:val="00F10047"/>
    <w:rsid w:val="00F102B5"/>
    <w:rsid w:val="00F22EAC"/>
    <w:rsid w:val="00F73232"/>
    <w:rsid w:val="00F97CB8"/>
    <w:rsid w:val="00FA30CF"/>
    <w:rsid w:val="00FB15C3"/>
    <w:rsid w:val="00FF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56CB47"/>
  <w15:chartTrackingRefBased/>
  <w15:docId w15:val="{1D5FD226-6735-4FCC-8095-01C1FCDE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18F"/>
    <w:rPr>
      <w:rFonts w:ascii="Aptos" w:hAnsi="Aptos"/>
    </w:rPr>
  </w:style>
  <w:style w:type="paragraph" w:styleId="Titre1">
    <w:name w:val="heading 1"/>
    <w:basedOn w:val="Paragraphedeliste"/>
    <w:next w:val="Normal"/>
    <w:link w:val="Titre1Car"/>
    <w:uiPriority w:val="9"/>
    <w:qFormat/>
    <w:rsid w:val="0021418F"/>
    <w:pPr>
      <w:numPr>
        <w:numId w:val="10"/>
      </w:numPr>
      <w:outlineLvl w:val="0"/>
    </w:pPr>
    <w:rPr>
      <w:rFonts w:ascii="Magistral Medium" w:hAnsi="Magistral Medium"/>
      <w:i/>
      <w:iCs/>
      <w:color w:val="FF0000"/>
      <w:sz w:val="28"/>
      <w:szCs w:val="28"/>
      <w:u w:val="single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21418F"/>
    <w:pPr>
      <w:numPr>
        <w:ilvl w:val="1"/>
      </w:numPr>
      <w:outlineLvl w:val="1"/>
    </w:pPr>
    <w:rPr>
      <w:rFonts w:ascii="Magistral Book" w:hAnsi="Magistral Book"/>
      <w:color w:val="51ADDA"/>
      <w:sz w:val="26"/>
      <w:szCs w:val="26"/>
      <w:u w:val="none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21418F"/>
    <w:pPr>
      <w:numPr>
        <w:ilvl w:val="2"/>
      </w:numPr>
      <w:outlineLvl w:val="2"/>
    </w:pPr>
    <w:rPr>
      <w:sz w:val="24"/>
      <w:szCs w:val="24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21418F"/>
    <w:pPr>
      <w:numPr>
        <w:ilvl w:val="3"/>
      </w:numPr>
      <w:outlineLvl w:val="3"/>
    </w:pPr>
    <w:rPr>
      <w:i w:val="0"/>
      <w:iCs w:val="0"/>
      <w:color w:val="000000" w:themeColor="tex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141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418F"/>
    <w:rPr>
      <w:rFonts w:ascii="Aptos" w:hAnsi="Aptos"/>
    </w:rPr>
  </w:style>
  <w:style w:type="paragraph" w:styleId="Pieddepage">
    <w:name w:val="footer"/>
    <w:basedOn w:val="Normal"/>
    <w:link w:val="PieddepageCar"/>
    <w:uiPriority w:val="99"/>
    <w:unhideWhenUsed/>
    <w:rsid w:val="002141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418F"/>
    <w:rPr>
      <w:rFonts w:ascii="Aptos" w:hAnsi="Aptos"/>
    </w:rPr>
  </w:style>
  <w:style w:type="table" w:styleId="Grilledutableau">
    <w:name w:val="Table Grid"/>
    <w:basedOn w:val="TableauNormal"/>
    <w:uiPriority w:val="39"/>
    <w:rsid w:val="00214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21418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21418F"/>
    <w:rPr>
      <w:rFonts w:ascii="Magistral Medium" w:hAnsi="Magistral Medium"/>
      <w:i/>
      <w:iCs/>
      <w:color w:val="FF0000"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21418F"/>
    <w:rPr>
      <w:rFonts w:ascii="Magistral Book" w:hAnsi="Magistral Book"/>
      <w:i/>
      <w:iCs/>
      <w:color w:val="51ADDA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1418F"/>
    <w:rPr>
      <w:rFonts w:ascii="Magistral Book" w:hAnsi="Magistral Book"/>
      <w:i/>
      <w:iCs/>
      <w:color w:val="51ADDA"/>
      <w:sz w:val="24"/>
      <w:szCs w:val="24"/>
    </w:rPr>
  </w:style>
  <w:style w:type="character" w:styleId="Lienhypertexte">
    <w:name w:val="Hyperlink"/>
    <w:basedOn w:val="Policepardfaut"/>
    <w:uiPriority w:val="99"/>
    <w:rsid w:val="00FF37CD"/>
  </w:style>
  <w:style w:type="character" w:styleId="lev">
    <w:name w:val="Strong"/>
    <w:basedOn w:val="Policepardfaut"/>
    <w:uiPriority w:val="22"/>
    <w:qFormat/>
    <w:rsid w:val="0021418F"/>
    <w:rPr>
      <w:rFonts w:ascii="Magistral Medium" w:hAnsi="Magistral Medium"/>
      <w:b w:val="0"/>
      <w:bCs/>
      <w:i w:val="0"/>
    </w:rPr>
  </w:style>
  <w:style w:type="character" w:customStyle="1" w:styleId="Titre4Car">
    <w:name w:val="Titre 4 Car"/>
    <w:basedOn w:val="Policepardfaut"/>
    <w:link w:val="Titre4"/>
    <w:uiPriority w:val="9"/>
    <w:rsid w:val="0021418F"/>
    <w:rPr>
      <w:rFonts w:ascii="Magistral Book" w:hAnsi="Magistral Book"/>
      <w:color w:val="000000" w:themeColor="text1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rsid w:val="0021418F"/>
    <w:pPr>
      <w:spacing w:after="0" w:line="240" w:lineRule="auto"/>
      <w:contextualSpacing/>
      <w:jc w:val="center"/>
    </w:pPr>
    <w:rPr>
      <w:rFonts w:ascii="Magistral Bold" w:eastAsiaTheme="majorEastAsia" w:hAnsi="Magistral Bold" w:cstheme="majorBidi"/>
      <w:b/>
      <w:bCs/>
      <w:i/>
      <w:iCs/>
      <w:noProof/>
      <w:color w:val="FF0000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418F"/>
    <w:rPr>
      <w:rFonts w:ascii="Magistral Bold" w:eastAsiaTheme="majorEastAsia" w:hAnsi="Magistral Bold" w:cstheme="majorBidi"/>
      <w:b/>
      <w:bCs/>
      <w:i/>
      <w:iCs/>
      <w:noProof/>
      <w:color w:val="FF0000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21418F"/>
    <w:pPr>
      <w:ind w:left="720"/>
      <w:contextualSpacing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21418F"/>
    <w:pPr>
      <w:numPr>
        <w:ilvl w:val="1"/>
      </w:numPr>
    </w:pPr>
    <w:rPr>
      <w:rFonts w:eastAsiaTheme="minorEastAsia" w:cs="Times New Roman (Corps CS)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21418F"/>
    <w:rPr>
      <w:rFonts w:ascii="Aptos" w:eastAsiaTheme="minorEastAsia" w:hAnsi="Aptos" w:cs="Times New Roman (Corps CS)"/>
      <w:color w:val="5A5A5A" w:themeColor="text1" w:themeTint="A5"/>
      <w:spacing w:val="15"/>
    </w:rPr>
  </w:style>
  <w:style w:type="character" w:styleId="Accentuationlgre">
    <w:name w:val="Subtle Emphasis"/>
    <w:basedOn w:val="Policepardfaut"/>
    <w:uiPriority w:val="19"/>
    <w:qFormat/>
    <w:rsid w:val="0021418F"/>
    <w:rPr>
      <w:rFonts w:ascii="Aptos Light" w:hAnsi="Aptos Light"/>
      <w:b w:val="0"/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sid w:val="0021418F"/>
    <w:rPr>
      <w:rFonts w:ascii="Aptos Display" w:hAnsi="Aptos Display"/>
      <w:b w:val="0"/>
      <w:i/>
      <w:iCs/>
    </w:rPr>
  </w:style>
  <w:style w:type="character" w:styleId="Accentuationintense">
    <w:name w:val="Intense Emphasis"/>
    <w:basedOn w:val="Policepardfaut"/>
    <w:uiPriority w:val="21"/>
    <w:qFormat/>
    <w:rsid w:val="0021418F"/>
    <w:rPr>
      <w:rFonts w:ascii="Aptos" w:hAnsi="Aptos"/>
      <w:b w:val="0"/>
      <w:i/>
      <w:iCs/>
      <w:color w:val="51ADDA"/>
    </w:rPr>
  </w:style>
  <w:style w:type="paragraph" w:styleId="Citation">
    <w:name w:val="Quote"/>
    <w:basedOn w:val="Normal"/>
    <w:next w:val="Normal"/>
    <w:link w:val="CitationCar"/>
    <w:uiPriority w:val="29"/>
    <w:qFormat/>
    <w:rsid w:val="0021418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418F"/>
    <w:rPr>
      <w:rFonts w:ascii="Aptos" w:hAnsi="Aptos"/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418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51ADDA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418F"/>
    <w:rPr>
      <w:rFonts w:ascii="Aptos" w:hAnsi="Aptos"/>
      <w:i/>
      <w:iCs/>
      <w:color w:val="51ADDA"/>
    </w:rPr>
  </w:style>
  <w:style w:type="character" w:styleId="Rfrencelgre">
    <w:name w:val="Subtle Reference"/>
    <w:basedOn w:val="Policepardfaut"/>
    <w:uiPriority w:val="31"/>
    <w:qFormat/>
    <w:rsid w:val="0021418F"/>
    <w:rPr>
      <w:rFonts w:ascii="Aptos SemiBold" w:hAnsi="Aptos SemiBold"/>
      <w:b/>
      <w:i w:val="0"/>
      <w:caps w:val="0"/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qFormat/>
    <w:rsid w:val="0021418F"/>
    <w:rPr>
      <w:rFonts w:ascii="Aptos SemiBold" w:hAnsi="Aptos SemiBold"/>
      <w:b/>
      <w:bCs/>
      <w:i w:val="0"/>
      <w:smallCaps/>
      <w:color w:val="4472C4" w:themeColor="accent1"/>
      <w:spacing w:val="5"/>
    </w:rPr>
  </w:style>
  <w:style w:type="numbering" w:customStyle="1" w:styleId="Style1">
    <w:name w:val="Style1"/>
    <w:uiPriority w:val="99"/>
    <w:rsid w:val="0021418F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flalux.sharepoint.com/sites/FLA-CommunicationSite/OfficeTemplates/FLA%20-%20avec%20sponsor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D8BA853967EC4C8ED4FA1AB7A79564" ma:contentTypeVersion="3" ma:contentTypeDescription="Create a new document." ma:contentTypeScope="" ma:versionID="4a4b957cbcabbc42159c72fa89ca16db">
  <xsd:schema xmlns:xsd="http://www.w3.org/2001/XMLSchema" xmlns:xs="http://www.w3.org/2001/XMLSchema" xmlns:p="http://schemas.microsoft.com/office/2006/metadata/properties" xmlns:ns2="378d44d2-5ca1-4a77-94b6-12463422becb" targetNamespace="http://schemas.microsoft.com/office/2006/metadata/properties" ma:root="true" ma:fieldsID="68a7ee6fda5d2b1640754c4ab3b0c118" ns2:_="">
    <xsd:import namespace="378d44d2-5ca1-4a77-94b6-12463422be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d44d2-5ca1-4a77-94b6-12463422be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59DBDF-AD39-4415-9832-4FA8FA469D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3E78CF-64F8-4300-8D1A-A73B1A1C51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011FD2-C7CD-E242-8A11-F214F40316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B52CB1A-78AC-4347-B5AD-73769FCE0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8d44d2-5ca1-4a77-94b6-12463422be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FLA%20-%20avec%20sponsors.dotx</Template>
  <TotalTime>0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Margot LAPORTE</cp:lastModifiedBy>
  <cp:revision>1</cp:revision>
  <cp:lastPrinted>2025-03-30T20:39:00Z</cp:lastPrinted>
  <dcterms:created xsi:type="dcterms:W3CDTF">2026-10-14T12:35:00Z</dcterms:created>
  <dcterms:modified xsi:type="dcterms:W3CDTF">2026-10-14T12:35:00Z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0x0101001AD8BA853967EC4C8ED4FA1AB7A79564</vt:lpwstr>
  </property>
  <property fmtid="{D5CDD505-2E9C-101B-9397-08002B2CF9AE}" pid="3" name="MediaServiceImageTags">
    <vt:lpwstr/>
  </property>
</Properties>
</file>